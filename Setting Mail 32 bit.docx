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2BC0" w:rsidRPr="00BF1119" w:rsidRDefault="00BF1119" w:rsidP="00BF1119">
      <w:pPr>
        <w:jc w:val="center"/>
        <w:rPr>
          <w:sz w:val="52"/>
          <w:szCs w:val="52"/>
        </w:rPr>
      </w:pPr>
      <w:r w:rsidRPr="00BF1119">
        <w:rPr>
          <w:sz w:val="52"/>
          <w:szCs w:val="52"/>
        </w:rPr>
        <w:t>Setting Mail 32 bit</w:t>
      </w:r>
    </w:p>
    <w:p w:rsidR="00BF1119" w:rsidRPr="00BF1119" w:rsidRDefault="00BF1119" w:rsidP="00BF1119">
      <w:pPr>
        <w:jc w:val="center"/>
        <w:rPr>
          <w:sz w:val="72"/>
          <w:szCs w:val="72"/>
        </w:rPr>
      </w:pPr>
    </w:p>
    <w:p w:rsidR="00BF1119" w:rsidRDefault="00BF1119">
      <w:r>
        <w:rPr>
          <w:noProof/>
          <w:lang w:bidi="th-TH"/>
        </w:rPr>
        <w:drawing>
          <wp:inline distT="0" distB="0" distL="0" distR="0" wp14:anchorId="6E9141EA" wp14:editId="35979A24">
            <wp:extent cx="5143500" cy="30718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7847" cy="307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119" w:rsidRDefault="00BF1119"/>
    <w:p w:rsidR="00BF1119" w:rsidRDefault="00BF1119">
      <w:r>
        <w:rPr>
          <w:noProof/>
          <w:lang w:bidi="th-TH"/>
        </w:rPr>
        <w:drawing>
          <wp:inline distT="0" distB="0" distL="0" distR="0" wp14:anchorId="42BE248A" wp14:editId="1E513C6B">
            <wp:extent cx="5014913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2466" cy="334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119" w:rsidRDefault="00BF1119">
      <w:r>
        <w:rPr>
          <w:noProof/>
          <w:lang w:bidi="th-TH"/>
        </w:rPr>
        <w:lastRenderedPageBreak/>
        <w:drawing>
          <wp:inline distT="0" distB="0" distL="0" distR="0" wp14:anchorId="797B2A1C" wp14:editId="229F02A8">
            <wp:extent cx="4257143" cy="27142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119" w:rsidRDefault="00BF1119"/>
    <w:p w:rsidR="00BF1119" w:rsidRDefault="00BF1119">
      <w:r>
        <w:rPr>
          <w:noProof/>
          <w:lang w:bidi="th-TH"/>
        </w:rPr>
        <w:drawing>
          <wp:inline distT="0" distB="0" distL="0" distR="0" wp14:anchorId="322CC0D3" wp14:editId="018F526A">
            <wp:extent cx="5381625" cy="435532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3759" cy="436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119" w:rsidRDefault="00BF1119">
      <w:r>
        <w:rPr>
          <w:noProof/>
          <w:lang w:bidi="th-TH"/>
        </w:rPr>
        <w:lastRenderedPageBreak/>
        <w:drawing>
          <wp:inline distT="0" distB="0" distL="0" distR="0" wp14:anchorId="71A6B156" wp14:editId="389EE6DF">
            <wp:extent cx="5074899" cy="3590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2901" cy="359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119" w:rsidRDefault="00BF1119"/>
    <w:p w:rsidR="00BF1119" w:rsidRDefault="00BF1119">
      <w:r>
        <w:rPr>
          <w:noProof/>
          <w:lang w:bidi="th-TH"/>
        </w:rPr>
        <w:drawing>
          <wp:inline distT="0" distB="0" distL="0" distR="0" wp14:anchorId="2E96A75F" wp14:editId="54BA8D6F">
            <wp:extent cx="5067300" cy="35855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2474" cy="358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119" w:rsidRDefault="00BF1119">
      <w:r>
        <w:rPr>
          <w:noProof/>
          <w:lang w:bidi="th-TH"/>
        </w:rPr>
        <w:lastRenderedPageBreak/>
        <w:drawing>
          <wp:inline distT="0" distB="0" distL="0" distR="0" wp14:anchorId="77BA82DB" wp14:editId="7A1765CB">
            <wp:extent cx="5048250" cy="357206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5862" cy="357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119" w:rsidRDefault="00BF1119">
      <w:bookmarkStart w:id="0" w:name="_GoBack"/>
      <w:bookmarkEnd w:id="0"/>
    </w:p>
    <w:p w:rsidR="00BF1119" w:rsidRDefault="00BF1119">
      <w:r>
        <w:rPr>
          <w:noProof/>
          <w:lang w:bidi="th-TH"/>
        </w:rPr>
        <w:drawing>
          <wp:inline distT="0" distB="0" distL="0" distR="0" wp14:anchorId="1C2D4F06" wp14:editId="0DC1BDC2">
            <wp:extent cx="2485714" cy="4133333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1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119"/>
    <w:rsid w:val="00BE2BC0"/>
    <w:rsid w:val="00BF1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68ACFD-4C67-40A9-8889-6FA9B7972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unchana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4</TotalTime>
  <Pages>4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Runchana Pochanakit</dc:creator>
  <cp:keywords/>
  <dc:description/>
  <cp:lastModifiedBy>Runchana Pochanakit</cp:lastModifiedBy>
  <cp:revision>1</cp:revision>
  <dcterms:created xsi:type="dcterms:W3CDTF">2016-03-18T01:31:00Z</dcterms:created>
  <dcterms:modified xsi:type="dcterms:W3CDTF">2016-03-18T01:35:00Z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TC027869999991</vt:lpwstr>
  </property>
</Properties>
</file>